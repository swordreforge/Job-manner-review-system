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22DF4">
      <w:pPr>
        <w:pStyle w:val="12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5469255</wp:posOffset>
            </wp:positionH>
            <wp:positionV relativeFrom="paragraph">
              <wp:posOffset>3810</wp:posOffset>
            </wp:positionV>
            <wp:extent cx="1006475" cy="1341755"/>
            <wp:effectExtent l="0" t="0" r="9525" b="4445"/>
            <wp:wrapNone/>
            <wp:docPr id="973687404" name="图片 1" descr="E:/兼职/微信图片_20250726184844.jpg微信图片_2025072618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87404" name="图片 1" descr="E:/兼职/微信图片_20250726184844.jpg微信图片_2025072618484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54" r="1254"/>
                    <a:stretch>
                      <a:fillRect/>
                    </a:stretch>
                  </pic:blipFill>
                  <pic:spPr>
                    <a:xfrm>
                      <a:off x="0" y="0"/>
                      <a:ext cx="1006314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14:ligatures w14:val="none"/>
        </w:rPr>
        <mc:AlternateContent>
          <mc:Choice Requires="wps">
            <w:drawing>
              <wp:inline distT="0" distB="0" distL="0" distR="0">
                <wp:extent cx="1069975" cy="408940"/>
                <wp:effectExtent l="0" t="0" r="130175" b="10160"/>
                <wp:docPr id="29543202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975" cy="408940"/>
                        </a:xfrm>
                        <a:prstGeom prst="wedgeRectCallout">
                          <a:avLst>
                            <a:gd name="adj1" fmla="val 60547"/>
                            <a:gd name="adj2" fmla="val -910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842CB2">
                            <w:pPr>
                              <w:pStyle w:val="28"/>
                              <w:rPr>
                                <w:rFonts w:hint="eastAsia" w:ascii="MiSans" w:hAnsi="MiSans" w:eastAsia="MiSans" w:cs="MiSan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lang w:val="en-US" w:eastAsia="zh-CN"/>
                              </w:rPr>
                              <w:t>简小历</w:t>
                            </w:r>
                          </w:p>
                        </w:txbxContent>
                      </wps:txbx>
                      <wps:bodyPr wrap="none" lIns="180000" tIns="0" rIns="180000" bIns="0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矩形 66" o:spid="_x0000_s1026" o:spt="61" type="#_x0000_t61" style="height:32.2pt;width:84.25pt;mso-wrap-style:none;v-text-anchor:middle;" fillcolor="#373D54 [3204]" filled="t" stroked="f" coordsize="21600,21600" o:gfxdata="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ypo41AAAAAQBAAAPAAAAAAAA&#10;AAEAIAAAACIAAABkcnMvZG93bnJldi54bWxQSwECFAAUAAAACACHTuJATdVCR08CAACXBAAADgAA&#10;AAAAAAABACAAAAAjAQAAZHJzL2Uyb0RvYy54bWxQSwUGAAAAAAYABgBZAQAA5AUAAAAA&#10;" adj="23878,10603">
                <v:fill on="t" focussize="0,0"/>
                <v:stroke on="f" weight="1pt" miterlimit="8" joinstyle="miter"/>
                <v:imagedata o:title=""/>
                <o:lock v:ext="edit" aspectratio="f"/>
                <v:textbox inset="5mm,0mm,5mm,0mm">
                  <w:txbxContent>
                    <w:p w14:paraId="2C842CB2">
                      <w:pPr>
                        <w:pStyle w:val="28"/>
                        <w:rPr>
                          <w:rFonts w:hint="eastAsia" w:ascii="MiSans" w:hAnsi="MiSans" w:eastAsia="MiSans" w:cs="MiSans"/>
                          <w:lang w:val="en-US" w:eastAsia="zh-CN"/>
                        </w:rPr>
                      </w:pPr>
                      <w:r>
                        <w:rPr>
                          <w:rFonts w:hint="eastAsia" w:ascii="MiSans" w:hAnsi="MiSans" w:eastAsia="MiSans" w:cs="MiSans"/>
                          <w:lang w:val="en-US" w:eastAsia="zh-CN"/>
                        </w:rPr>
                        <w:t>简小历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A928D13">
      <w:pPr>
        <w:pStyle w:val="14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出生年月：20XX.0X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</w:rPr>
        <w:t>手机：180 0000 1108</w:t>
      </w:r>
    </w:p>
    <w:p w14:paraId="354ADF71">
      <w:pPr>
        <w:pStyle w:val="14"/>
        <w:rPr>
          <w:rFonts w:hint="eastAsia" w:ascii="MiSans" w:hAnsi="MiSans" w:eastAsia="MiSans" w:cs="MiSans"/>
          <w:lang w:val="en-US" w:eastAsia="zh-CN"/>
        </w:rPr>
      </w:pPr>
      <w:r>
        <w:rPr>
          <w:rFonts w:hint="eastAsia" w:ascii="MiSans" w:hAnsi="MiSans" w:eastAsia="MiSans" w:cs="MiSans"/>
        </w:rPr>
        <w:t>工作年限：应届毕业生（0年）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</w:rPr>
        <w:t>邮箱：</w:t>
      </w:r>
      <w:r>
        <w:rPr>
          <w:rFonts w:hint="eastAsia" w:ascii="MiSans" w:hAnsi="MiSans" w:eastAsia="MiSans" w:cs="MiSans"/>
          <w:lang w:val="en-US" w:eastAsia="zh-CN"/>
        </w:rPr>
        <w:t>jianlixiazai.cn</w:t>
      </w:r>
    </w:p>
    <w:p w14:paraId="3283D6DC">
      <w:pPr>
        <w:pStyle w:val="14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求职意向：专业相关实习岗位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</w:rPr>
        <w:t>地址：广东省珠海市区</w:t>
      </w:r>
    </w:p>
    <w:p w14:paraId="7E9F6ED3">
      <w:pPr>
        <w:pStyle w:val="16"/>
        <w:spacing w:before="468" w:after="156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14:ligatures w14:val="none"/>
        </w:rPr>
        <mc:AlternateContent>
          <mc:Choice Requires="wpg">
            <w:drawing>
              <wp:inline distT="0" distB="0" distL="0" distR="0">
                <wp:extent cx="6447155" cy="351155"/>
                <wp:effectExtent l="0" t="0" r="29845" b="10795"/>
                <wp:docPr id="904286819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1366264653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641821701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2599752" name="矩形 66"/>
                          <wps:cNvSpPr/>
                          <wps:spPr>
                            <a:xfrm>
                              <a:off x="350812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AF2CA47">
                                <w:pPr>
                                  <w:pStyle w:val="26"/>
                                </w:pPr>
                                <w:r>
                                  <w:rPr>
                                    <w:rFonts w:hint="eastAsia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548404616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8990145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7.65pt;width:507.65pt;" coordorigin="4100,0" coordsize="6447790,351289" o:gfxdata="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">
                <o:lock v:ext="edit" aspectratio="f"/>
                <v:group id="组合 3" o:spid="_x0000_s1026" o:spt="203" style="position:absolute;left:4100;top:0;height:351289;width:6447790;" coordorigin="10020,-1462" coordsize="6447881,351289" o:gfxdata="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usOcawgAAAOMAAAAPAAAAAAAAAAEAIAAAACIAAABkcnMvZG93bnJl&#10;di54bWxQSwECFAAUAAAACACHTuJAMy8FnjsAAAA5AAAAFQAAAAAAAAABACAAAAARAQAAZHJzL2dy&#10;b3Vwc2hhcGV4bWwueG1sUEsFBgAAAAAGAAYAYAEAAM4DAAAAAA==&#10;">
                  <o:lock v:ext="edit" aspectratio="f"/>
                  <v:line id="直接连接符 1" o:spid="_x0000_s1026" o:spt="20" style="position:absolute;left:10020;top:349827;height:0;width:6447881;" filled="f" stroked="t" coordsize="21600,21600" o:gfxdata="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RD&#10;tu7CAAAA4wAAAA8AAAAAAAAAAQAgAAAAIgAAAGRycy9kb3ducmV2LnhtbFBLAQIUABQAAAAIAIdO&#10;4kAzLwWeOwAAADkAAAAQAAAAAAAAAAEAIAAAABEBAABkcnMvc2hhcGV4bWwueG1sUEsFBgAAAAAG&#10;AAYAWwEAALsDAAAAAA==&#10;">
                    <v:fill on="f" focussize="0,0"/>
                    <v:stroke weight="1pt" color="#BFBFBF" miterlimit="8" joinstyle="miter"/>
                    <v:imagedata o:title=""/>
                    <o:lock v:ext="edit" aspectratio="f"/>
                  </v:line>
                  <v:rect id="矩形 66" o:spid="_x0000_s1026" o:spt="1" style="position:absolute;left:350812;top:-1462;height:308728;width:1084599;mso-wrap-style:none;v-text-anchor:middle;" filled="f" stroked="f" coordsize="21600,21600" o:gfxdata="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gEcmvFAAAA4gAAAA8AAAAAAAAAAQAgAAAAIgAAAGRycy9kb3ducmV2LnhtbFBLAQIUABQAAAAI&#10;AIdO4kAzLwWeOwAAADkAAAAQAAAAAAAAAAEAIAAAABQBAABkcnMvc2hhcGV4bWwueG1sUEsFBgAA&#10;AAAGAAYAWwEAAL4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inset="5mm,0mm,5mm,0mm">
                      <w:txbxContent>
                        <w:p w14:paraId="1AF2CA47">
                          <w:pPr>
                            <w:pStyle w:val="26"/>
                          </w:pPr>
                          <w:r>
                            <w:rPr>
                              <w:rFonts w:hint="eastAsia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shape id="椭圆 2" o:spid="_x0000_s1026" o:spt="5" type="#_x0000_t5" style="position:absolute;left:126138;top:67796;height:180148;width:257338;rotation:5898240f;v-text-anchor:middle;" fillcolor="#373D54 [3204]" filled="t" stroked="t" coordsize="21600,21600" o:gfxdata="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f&#10;fjdYwwAAAOIAAAAPAAAAAAAAAAEAIAAAACIAAABkcnMvZG93bnJldi54bWxQSwECFAAUAAAACACH&#10;TuJAMy8FnjsAAAA5AAAAEAAAAAAAAAABACAAAAASAQAAZHJzL3NoYXBleG1sLnhtbFBLBQYAAAAA&#10;BgAGAFsBAAC8AwAAAAA=&#10;" adj="10800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v:shape id="椭圆 2" o:spid="_x0000_s1026" o:spt="5" type="#_x0000_t5" style="position:absolute;left:-8248;top:67794;height:180150;width:257340;rotation:5898240f;v-text-anchor:middle;" fillcolor="#373D54 [3204]" filled="t" stroked="t" coordsize="21600,21600" o:gfxdata="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x18&#10;A8EAAADjAAAADwAAAAAAAAABACAAAAAiAAAAZHJzL2Rvd25yZXYueG1sUEsBAhQAFAAAAAgAh07i&#10;QDMvBZ47AAAAOQAAABAAAAAAAAAAAQAgAAAAEAEAAGRycy9zaGFwZXhtbC54bWxQSwUGAAAAAAYA&#10;BgBbAQAAugMAAAAA&#10;" adj="10800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56B8C50">
      <w:pPr>
        <w:pStyle w:val="19"/>
        <w:spacing w:before="156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20XX.XX – 20XX.XX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  <w:lang w:val="en-US" w:eastAsia="zh-CN"/>
        </w:rPr>
        <w:t>简历大学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</w:rPr>
        <w:t>国贸专业 / 本科</w:t>
      </w:r>
    </w:p>
    <w:p w14:paraId="72698B2D">
      <w:pPr>
        <w:pStyle w:val="18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主修课程</w:t>
      </w:r>
    </w:p>
    <w:p w14:paraId="49F2B60C">
      <w:pPr>
        <w:pStyle w:val="17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国际经济学、计量经济学、世界经济概论、国际贸易理论与实务、国际金融、国际结算、货币银行学、财政学、会计学、统计学、管理学原理、国际商法、中国对外贸易、外贸运输与保险</w:t>
      </w:r>
    </w:p>
    <w:p w14:paraId="7F3ED428">
      <w:pPr>
        <w:pStyle w:val="16"/>
        <w:spacing w:before="468" w:after="156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14:ligatures w14:val="none"/>
        </w:rPr>
        <mc:AlternateContent>
          <mc:Choice Requires="wpg">
            <w:drawing>
              <wp:inline distT="0" distB="0" distL="0" distR="0">
                <wp:extent cx="6447155" cy="351155"/>
                <wp:effectExtent l="0" t="0" r="29845" b="10795"/>
                <wp:docPr id="9731564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758007011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2882625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904391700" name="矩形 66"/>
                          <wps:cNvSpPr/>
                          <wps:spPr>
                            <a:xfrm>
                              <a:off x="350758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B9E726D">
                                <w:pPr>
                                  <w:pStyle w:val="26"/>
                                </w:pPr>
                                <w:r>
                                  <w:rPr>
                                    <w:rFonts w:hint="eastAsia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2021611343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2922212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7.65pt;width:507.65pt;" coordorigin="4100,0" coordsize="6447790,351289" o:gfxdata="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J4+YUnVAAAABQEAAA8AAAAAAAAAAQAgAAAAIgAAAGRycy9kb3ducmV2LnhtbFBLAQIUABQA&#10;AAAIAIdO4kC+9txQZgQAACAPAAAOAAAAAAAAAAEAIAAAACQBAABkcnMvZTJvRG9jLnhtbFBLBQYA&#10;AAAABgAGAFkBAAD8BwAAAAA=&#10;">
                <o:lock v:ext="edit" aspectratio="f"/>
                <v:group id="组合 3" o:spid="_x0000_s1026" o:spt="203" style="position:absolute;left:4100;top:0;height:351289;width:6447790;" coordorigin="10020,-1462" coordsize="6447881,351289" o:gfxdata="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s7iOacMAAADiAAAADwAAAAAAAAABACAAAAAiAAAAZHJzL2Rvd25y&#10;ZXYueG1sUEsBAhQAFAAAAAgAh07iQDMvBZ47AAAAOQAAABUAAAAAAAAAAQAgAAAAEgEAAGRycy9n&#10;cm91cHNoYXBleG1sLnhtbFBLBQYAAAAABgAGAGABAADPAwAAAAA=&#10;">
                  <o:lock v:ext="edit" aspectratio="f"/>
                  <v:line id="直接连接符 1" o:spid="_x0000_s1026" o:spt="20" style="position:absolute;left:10020;top:349827;height:0;width:6447881;" filled="f" stroked="t" coordsize="21600,21600" o:gfxdata="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FuVA&#10;wAAAAOE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BFBFBF" miterlimit="8" joinstyle="miter"/>
                    <v:imagedata o:title=""/>
                    <o:lock v:ext="edit" aspectratio="f"/>
                  </v:line>
                  <v:rect id="矩形 66" o:spid="_x0000_s1026" o:spt="1" style="position:absolute;left:350758;top:-1462;height:308728;width:1084599;mso-wrap-style:none;v-text-anchor:middle;" filled="f" stroked="f" coordsize="21600,21600" o:gfxdata="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tIhEPFAAAA4wAAAA8AAAAAAAAAAQAgAAAAIgAAAGRycy9kb3ducmV2LnhtbFBLAQIUABQAAAAI&#10;AIdO4kAzLwWeOwAAADkAAAAQAAAAAAAAAAEAIAAAABQBAABkcnMvc2hhcGV4bWwueG1sUEsFBgAA&#10;AAAGAAYAWwEAAL4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inset="5mm,0mm,5mm,0mm">
                      <w:txbxContent>
                        <w:p w14:paraId="7B9E726D">
                          <w:pPr>
                            <w:pStyle w:val="26"/>
                          </w:pPr>
                          <w:r>
                            <w:rPr>
                              <w:rFonts w:hint="eastAsia"/>
                            </w:rPr>
                            <w:t>实习经历</w:t>
                          </w:r>
                        </w:p>
                      </w:txbxContent>
                    </v:textbox>
                  </v:rect>
                </v:group>
                <v:shape id="椭圆 2" o:spid="_x0000_s1026" o:spt="5" type="#_x0000_t5" style="position:absolute;left:126138;top:67796;height:180148;width:257338;rotation:5898240f;v-text-anchor:middle;" fillcolor="#373D54 [3204]" filled="t" stroked="t" coordsize="21600,21600" o:gfxdata="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I&#10;sSqawwAAAOMAAAAPAAAAAAAAAAEAIAAAACIAAABkcnMvZG93bnJldi54bWxQSwECFAAUAAAACACH&#10;TuJAMy8FnjsAAAA5AAAAEAAAAAAAAAABACAAAAASAQAAZHJzL3NoYXBleG1sLnhtbFBLBQYAAAAA&#10;BgAGAFsBAAC8AwAAAAA=&#10;" adj="10800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v:shape id="椭圆 2" o:spid="_x0000_s1026" o:spt="5" type="#_x0000_t5" style="position:absolute;left:-8248;top:67794;height:180150;width:257340;rotation:5898240f;v-text-anchor:middle;" fillcolor="#373D54 [3204]" filled="t" stroked="t" coordsize="21600,21600" o:gfxdata="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R&#10;0JMbwwAAAOIAAAAPAAAAAAAAAAEAIAAAACIAAABkcnMvZG93bnJldi54bWxQSwECFAAUAAAACACH&#10;TuJAMy8FnjsAAAA5AAAAEAAAAAAAAAABACAAAAASAQAAZHJzL3NoYXBleG1sLnhtbFBLBQYAAAAA&#10;BgAGAFsBAAC8AwAAAAA=&#10;" adj="10800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85DEEA8">
      <w:pPr>
        <w:pStyle w:val="19"/>
        <w:spacing w:before="156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20XX.XX – 20XX.XX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  <w:lang w:val="en-US" w:eastAsia="zh-CN"/>
        </w:rPr>
        <w:t>简历大学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</w:rPr>
        <w:t>课程作业</w:t>
      </w:r>
    </w:p>
    <w:p w14:paraId="36995AB4">
      <w:pPr>
        <w:pStyle w:val="18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工作描述</w:t>
      </w:r>
    </w:p>
    <w:p w14:paraId="603C4A0F">
      <w:pPr>
        <w:pStyle w:val="17"/>
        <w:numPr>
          <w:ilvl w:val="0"/>
          <w:numId w:val="2"/>
        </w:numPr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根据公司的拓展规模以及年度的经营目标，制订有效的采购目标和采购计</w:t>
      </w:r>
      <w:bookmarkStart w:id="0" w:name="_GoBack"/>
      <w:bookmarkEnd w:id="0"/>
      <w:r>
        <w:rPr>
          <w:rFonts w:hint="eastAsia" w:ascii="MiSans" w:hAnsi="MiSans" w:eastAsia="MiSans" w:cs="MiSans"/>
        </w:rPr>
        <w:t>划，确保供应所需生产物资；</w:t>
      </w:r>
    </w:p>
    <w:p w14:paraId="03F1F932">
      <w:pPr>
        <w:pStyle w:val="17"/>
        <w:numPr>
          <w:ilvl w:val="0"/>
          <w:numId w:val="2"/>
        </w:numPr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编制年度采购预算，实施采购的预防控制和过程控制，有效降低成本，对采购合同进行监督检查；</w:t>
      </w:r>
    </w:p>
    <w:p w14:paraId="1D7C9CD3">
      <w:pPr>
        <w:pStyle w:val="17"/>
        <w:numPr>
          <w:ilvl w:val="0"/>
          <w:numId w:val="2"/>
        </w:numPr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根据公司的物质需求，选定价格合理、货物质量可靠、信誉好服务优质的供应厂商，建立长期战略同盟。</w:t>
      </w:r>
    </w:p>
    <w:p w14:paraId="19C1597F">
      <w:pPr>
        <w:pStyle w:val="19"/>
        <w:spacing w:before="156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20XX.XX – 20XX.XX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  <w:lang w:val="en-US" w:eastAsia="zh-CN"/>
        </w:rPr>
        <w:t>简历大学</w:t>
      </w:r>
      <w:r>
        <w:rPr>
          <w:rFonts w:hint="eastAsia" w:ascii="MiSans" w:hAnsi="MiSans" w:eastAsia="MiSans" w:cs="MiSans"/>
        </w:rPr>
        <w:tab/>
      </w:r>
      <w:r>
        <w:rPr>
          <w:rFonts w:hint="eastAsia" w:ascii="MiSans" w:hAnsi="MiSans" w:eastAsia="MiSans" w:cs="MiSans"/>
        </w:rPr>
        <w:t>活动负责人</w:t>
      </w:r>
    </w:p>
    <w:p w14:paraId="2993261E">
      <w:pPr>
        <w:pStyle w:val="18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工作描述</w:t>
      </w:r>
    </w:p>
    <w:p w14:paraId="37FA2073">
      <w:pPr>
        <w:pStyle w:val="17"/>
        <w:numPr>
          <w:ilvl w:val="0"/>
          <w:numId w:val="3"/>
        </w:numPr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根据物料需求计划发排期给供应商，生产计划变动情况及时调整来货计划，并跟踪供应商按期按量来货；</w:t>
      </w:r>
    </w:p>
    <w:p w14:paraId="09C1F907">
      <w:pPr>
        <w:pStyle w:val="17"/>
        <w:numPr>
          <w:ilvl w:val="0"/>
          <w:numId w:val="3"/>
        </w:numPr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收集和整理供应商交期的品质表现，定期考核供应商，推动供应商交期，服务和品质方面不断改善；</w:t>
      </w:r>
    </w:p>
    <w:p w14:paraId="4DE87F2E">
      <w:pPr>
        <w:pStyle w:val="17"/>
        <w:numPr>
          <w:ilvl w:val="0"/>
          <w:numId w:val="3"/>
        </w:numPr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承担物料采购、现场调配等工作;策划执行“第九届全国大学生绿植领养活动”武汉体育学院站活动，KPI排名全省前 30%；于同年担任班导助理，获得“优秀班干部”</w:t>
      </w:r>
    </w:p>
    <w:p w14:paraId="5D4FBAC5">
      <w:pPr>
        <w:pStyle w:val="16"/>
        <w:spacing w:before="468" w:after="156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14:ligatures w14:val="none"/>
        </w:rPr>
        <mc:AlternateContent>
          <mc:Choice Requires="wpg">
            <w:drawing>
              <wp:inline distT="0" distB="0" distL="0" distR="0">
                <wp:extent cx="6447155" cy="351155"/>
                <wp:effectExtent l="0" t="0" r="29845" b="10795"/>
                <wp:docPr id="96439410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464750254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859072268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48499369" name="矩形 66"/>
                          <wps:cNvSpPr/>
                          <wps:spPr>
                            <a:xfrm>
                              <a:off x="350758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1655FCC">
                                <w:pPr>
                                  <w:pStyle w:val="26"/>
                                </w:pPr>
                                <w:r>
                                  <w:rPr>
                                    <w:rFonts w:hint="eastAsia"/>
                                  </w:rPr>
                                  <w:t>个人技能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1927768291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1901775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7.65pt;width:507.65pt;" coordorigin="4100,0" coordsize="6447790,351289" o:gfxdata="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">
                <o:lock v:ext="edit" aspectratio="f"/>
                <v:group id="组合 3" o:spid="_x0000_s1026" o:spt="203" style="position:absolute;left:4100;top:0;height:351289;width:6447790;" coordorigin="10020,-1462" coordsize="6447881,351289" o:gfxdata="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2fTYBxQAAAOIAAAAPAAAAAAAAAAEAIAAAACIAAABkcnMvZG93&#10;bnJldi54bWxQSwECFAAUAAAACACHTuJAMy8FnjsAAAA5AAAAFQAAAAAAAAABACAAAAAUAQAAZHJz&#10;L2dyb3Vwc2hhcGV4bWwueG1sUEsFBgAAAAAGAAYAYAEAANEDAAAAAA==&#10;">
                  <o:lock v:ext="edit" aspectratio="f"/>
                  <v:line id="直接连接符 1" o:spid="_x0000_s1026" o:spt="20" style="position:absolute;left:10020;top:349827;height:0;width:6447881;" filled="f" stroked="t" coordsize="21600,21600" o:gfxdata="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dVJgPFAAAA4wAAAA8AAAAAAAAAAQAgAAAAIgAAAGRycy9kb3ducmV2LnhtbFBLAQIUABQAAAAI&#10;AIdO4kAzLwWeOwAAADkAAAAQAAAAAAAAAAEAIAAAABQBAABkcnMvc2hhcGV4bWwueG1sUEsFBgAA&#10;AAAGAAYAWwEAAL4DAAAAAA==&#10;">
                    <v:fill on="f" focussize="0,0"/>
                    <v:stroke weight="1pt" color="#BFBFBF" miterlimit="8" joinstyle="miter"/>
                    <v:imagedata o:title=""/>
                    <o:lock v:ext="edit" aspectratio="f"/>
                  </v:line>
                  <v:rect id="矩形 66" o:spid="_x0000_s1026" o:spt="1" style="position:absolute;left:350758;top:-1462;height:308728;width:1084599;mso-wrap-style:none;v-text-anchor:middle;" filled="f" stroked="f" coordsize="21600,21600" o:gfxdata="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0tdi/FAAAA4gAAAA8AAAAAAAAAAQAgAAAAIgAAAGRycy9kb3ducmV2LnhtbFBLAQIUABQAAAAI&#10;AIdO4kAzLwWeOwAAADkAAAAQAAAAAAAAAAEAIAAAABQBAABkcnMvc2hhcGV4bWwueG1sUEsFBgAA&#10;AAAGAAYAWwEAAL4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inset="5mm,0mm,5mm,0mm">
                      <w:txbxContent>
                        <w:p w14:paraId="11655FCC">
                          <w:pPr>
                            <w:pStyle w:val="26"/>
                          </w:pPr>
                          <w:r>
                            <w:rPr>
                              <w:rFonts w:hint="eastAsia"/>
                            </w:rPr>
                            <w:t>个人技能</w:t>
                          </w:r>
                        </w:p>
                      </w:txbxContent>
                    </v:textbox>
                  </v:rect>
                </v:group>
                <v:shape id="椭圆 2" o:spid="_x0000_s1026" o:spt="5" type="#_x0000_t5" style="position:absolute;left:126138;top:67796;height:180148;width:257338;rotation:5898240f;v-text-anchor:middle;" fillcolor="#373D54 [3204]" filled="t" stroked="t" coordsize="21600,21600" o:gfxdata="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FnB&#10;LcEAAADjAAAADwAAAAAAAAABACAAAAAiAAAAZHJzL2Rvd25yZXYueG1sUEsBAhQAFAAAAAgAh07i&#10;QDMvBZ47AAAAOQAAABAAAAAAAAAAAQAgAAAAEAEAAGRycy9zaGFwZXhtbC54bWxQSwUGAAAAAAYA&#10;BgBbAQAAugMAAAAA&#10;" adj="10800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v:shape id="椭圆 2" o:spid="_x0000_s1026" o:spt="5" type="#_x0000_t5" style="position:absolute;left:-8248;top:67794;height:180150;width:257340;rotation:5898240f;v-text-anchor:middle;" fillcolor="#373D54 [3204]" filled="t" stroked="t" coordsize="21600,21600" o:gfxdata="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5z46&#10;wAAAAOMAAAAPAAAAAAAAAAEAIAAAACIAAABkcnMvZG93bnJldi54bWxQSwECFAAUAAAACACHTuJA&#10;My8FnjsAAAA5AAAAEAAAAAAAAAABACAAAAAPAQAAZHJzL3NoYXBleG1sLnhtbFBLBQYAAAAABgAG&#10;AFsBAAC5AwAAAAA=&#10;" adj="10800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FBDBC52">
      <w:pPr>
        <w:pStyle w:val="17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语言能力：英语通过四级考试，口语流利、普通话：流利、粤语：一般</w:t>
      </w:r>
    </w:p>
    <w:p w14:paraId="3CEE703A">
      <w:pPr>
        <w:pStyle w:val="17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计算机能力：通过中级考试，计算机操作熟练，能熟练使用WORD\EXCEL\ACCESS等办公自动化软件</w:t>
      </w:r>
    </w:p>
    <w:p w14:paraId="2020D4F8">
      <w:pPr>
        <w:pStyle w:val="17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荣誉证书：国际贸易职业资格证、物流贸易从业资格证、三次获国家奖学金</w:t>
      </w:r>
    </w:p>
    <w:p w14:paraId="6CB7A3B5">
      <w:pPr>
        <w:pStyle w:val="16"/>
        <w:spacing w:before="468" w:after="156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14:ligatures w14:val="none"/>
        </w:rPr>
        <mc:AlternateContent>
          <mc:Choice Requires="wpg">
            <w:drawing>
              <wp:inline distT="0" distB="0" distL="0" distR="0">
                <wp:extent cx="6447155" cy="351155"/>
                <wp:effectExtent l="0" t="0" r="29845" b="10795"/>
                <wp:docPr id="187976057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874623800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744956119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96998781" name="矩形 66"/>
                          <wps:cNvSpPr/>
                          <wps:spPr>
                            <a:xfrm>
                              <a:off x="350380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5F0269E">
                                <w:pPr>
                                  <w:pStyle w:val="26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个人评价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642120945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1850745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7.65pt;width:507.65pt;" coordorigin="4100,0" coordsize="6447790,351289" o:gfxdata="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J4+YUnVAAAABQEAAA8AAAAAAAAAAQAgAAAAIgAAAGRycy9kb3ducmV2LnhtbFBLAQIUABQA&#10;AAAIAIdO4kBK3ovSZgQAACMPAAAOAAAAAAAAAAEAIAAAACQBAABkcnMvZTJvRG9jLnhtbFBLBQYA&#10;AAAABgAGAFkBAAD8BwAAAAA=&#10;">
                <o:lock v:ext="edit" aspectratio="f"/>
                <v:group id="组合 3" o:spid="_x0000_s1026" o:spt="203" style="position:absolute;left:4100;top:0;height:351289;width:6447790;" coordorigin="10020,-1462" coordsize="6447881,351289" o:gfxdata="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vcveosMAAADiAAAADwAAAAAAAAABACAAAAAiAAAAZHJzL2Rvd25y&#10;ZXYueG1sUEsBAhQAFAAAAAgAh07iQDMvBZ47AAAAOQAAABUAAAAAAAAAAQAgAAAAEgEAAGRycy9n&#10;cm91cHNoYXBleG1sLnhtbFBLBQYAAAAABgAGAGABAADPAwAAAAA=&#10;">
                  <o:lock v:ext="edit" aspectratio="f"/>
                  <v:line id="直接连接符 1" o:spid="_x0000_s1026" o:spt="20" style="position:absolute;left:10020;top:349827;height:0;width:6447881;" filled="f" stroked="t" coordsize="21600,21600" o:gfxdata="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TB&#10;La3CAAAA4wAAAA8AAAAAAAAAAQAgAAAAIgAAAGRycy9kb3ducmV2LnhtbFBLAQIUABQAAAAIAIdO&#10;4kAzLwWeOwAAADkAAAAQAAAAAAAAAAEAIAAAABEBAABkcnMvc2hhcGV4bWwueG1sUEsFBgAAAAAG&#10;AAYAWwEAALsDAAAAAA==&#10;">
                    <v:fill on="f" focussize="0,0"/>
                    <v:stroke weight="1pt" color="#BFBFBF" miterlimit="8" joinstyle="miter"/>
                    <v:imagedata o:title=""/>
                    <o:lock v:ext="edit" aspectratio="f"/>
                  </v:line>
                  <v:rect id="矩形 66" o:spid="_x0000_s1026" o:spt="1" style="position:absolute;left:350380;top:-1462;height:308728;width:1084599;mso-wrap-style:none;v-text-anchor:middle;" filled="f" stroked="f" coordsize="21600,21600" o:gfxdata="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M/&#10;MIDCAAAA4wAAAA8AAAAAAAAAAQAgAAAAIgAAAGRycy9kb3ducmV2LnhtbFBLAQIUABQAAAAIAIdO&#10;4kAzLwWeOwAAADkAAAAQAAAAAAAAAAEAIAAAABEBAABkcnMvc2hhcGV4bWwueG1sUEsFBgAAAAAG&#10;AAYAWwEAALs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inset="5mm,0mm,5mm,0mm">
                      <w:txbxContent>
                        <w:p w14:paraId="75F0269E">
                          <w:pPr>
                            <w:pStyle w:val="2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个人评价</w:t>
                          </w:r>
                        </w:p>
                      </w:txbxContent>
                    </v:textbox>
                  </v:rect>
                </v:group>
                <v:shape id="椭圆 2" o:spid="_x0000_s1026" o:spt="5" type="#_x0000_t5" style="position:absolute;left:126138;top:67796;height:180148;width:257338;rotation:5898240f;v-text-anchor:middle;" fillcolor="#373D54 [3204]" filled="t" stroked="t" coordsize="21600,21600" o:gfxdata="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D&#10;j0wgwwAAAOIAAAAPAAAAAAAAAAEAIAAAACIAAABkcnMvZG93bnJldi54bWxQSwECFAAUAAAACACH&#10;TuJAMy8FnjsAAAA5AAAAEAAAAAAAAAABACAAAAASAQAAZHJzL3NoYXBleG1sLnhtbFBLBQYAAAAA&#10;BgAGAFsBAAC8AwAAAAA=&#10;" adj="10800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v:shape id="椭圆 2" o:spid="_x0000_s1026" o:spt="5" type="#_x0000_t5" style="position:absolute;left:-8248;top:67794;height:180150;width:257340;rotation:5898240f;v-text-anchor:middle;" fillcolor="#373D54 [3204]" filled="t" stroked="t" coordsize="21600,21600" o:gfxdata="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nDCAMQAAADiAAAADwAAAAAAAAABACAAAAAiAAAAZHJzL2Rvd25yZXYueG1sUEsBAhQAFAAAAAgA&#10;h07iQDMvBZ47AAAAOQAAABAAAAAAAAAAAQAgAAAAEwEAAGRycy9zaGFwZXhtbC54bWxQSwUGAAAA&#10;AAYABgBbAQAAvQMAAAAA&#10;" adj="10800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9651AFB">
      <w:pPr>
        <w:pStyle w:val="17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我以积极主动的工作态度来迎接工作中的每一个挑战。大学期间我努力学习专业课的同时，获得一种理科思维看待事物。为人随和，能很好的和同学相处。在社团以及学生会的工作不仅锻炼了我的语言表达、沟通以及文字能力，而且使我做事更加认真，更加懂得处理人际关系，练就了较强的组织能力、实际动手能力</w:t>
      </w:r>
      <w:r>
        <w:rPr>
          <w:rFonts w:hint="eastAsia" w:ascii="MiSans" w:hAnsi="MiSans" w:eastAsia="MiSans" w:cs="MiSans"/>
          <w:lang w:eastAsia="zh-CN"/>
        </w:rPr>
        <w:t>，</w:t>
      </w:r>
      <w:r>
        <w:rPr>
          <w:rFonts w:hint="eastAsia" w:ascii="MiSans" w:hAnsi="MiSans" w:eastAsia="MiSans" w:cs="MiSans"/>
          <w:lang w:val="en-US" w:eastAsia="zh-CN"/>
        </w:rPr>
        <w:t>且擅长jianlixiazai.cn常态运营活动</w:t>
      </w:r>
      <w:r>
        <w:rPr>
          <w:rFonts w:hint="eastAsia" w:ascii="MiSans" w:hAnsi="MiSans" w:eastAsia="MiSans" w:cs="MiSans"/>
        </w:rPr>
        <w:t>。我乐于接受新鲜事物，有很强的自学能力和适应能力。</w:t>
      </w:r>
    </w:p>
    <w:sectPr>
      <w:headerReference r:id="rId3" w:type="default"/>
      <w:type w:val="continuous"/>
      <w:pgSz w:w="11906" w:h="16838"/>
      <w:pgMar w:top="851" w:right="851" w:bottom="851" w:left="851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 Demibold">
    <w:panose1 w:val="00000700000000000000"/>
    <w:charset w:val="86"/>
    <w:family w:val="auto"/>
    <w:pitch w:val="default"/>
    <w:sig w:usb0="80000287" w:usb1="080F1811" w:usb2="00000016" w:usb3="00000000" w:csb0="00040001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E1627">
    <w:pPr>
      <w:pStyle w:val="5"/>
    </w:pPr>
    <w:r>
      <w:rPr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2690" cy="10677525"/>
              <wp:effectExtent l="0" t="0" r="0" b="9525"/>
              <wp:wrapNone/>
              <wp:docPr id="196779383" name="组合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2800" cy="10677600"/>
                        <a:chOff x="0" y="0"/>
                        <a:chExt cx="7552690" cy="10675620"/>
                      </a:xfrm>
                    </wpg:grpSpPr>
                    <wps:wsp>
                      <wps:cNvPr id="1755449043" name="Rectangle 23_637909051971450009_11"/>
                      <wps:cNvSpPr/>
                      <wps:spPr>
                        <a:xfrm>
                          <a:off x="0" y="0"/>
                          <a:ext cx="7552690" cy="10675620"/>
                        </a:xfrm>
                        <a:prstGeom prst="frame">
                          <a:avLst>
                            <a:gd name="adj1" fmla="val 2909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1228602950" name="矩形 1"/>
                      <wps:cNvSpPr/>
                      <wps:spPr>
                        <a:xfrm>
                          <a:off x="2788475" y="0"/>
                          <a:ext cx="1924050" cy="3492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2" o:spid="_x0000_s1026" o:spt="203" style="position:absolute;left:0pt;height:840.75pt;width:594.7pt;mso-position-horizontal:left;mso-position-horizontal-relative:page;mso-position-vertical:top;mso-position-vertical-relative:page;z-index:251661312;mso-width-relative:page;mso-height-relative:page;" coordsize="7552690,10675620" o:gfxdata="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Pe95rrXAAAABwEAAA8AAAAA&#10;AAAAAQAgAAAAIgAAAGRycy9kb3ducmV2LnhtbFBLAQIUABQAAAAIAIdO4kBCy+/RawMAAIUIAAAO&#10;AAAAAAAAAAEAIAAAACYBAABkcnMvZTJvRG9jLnhtbFBLBQYAAAAABgAGAFkBAAADBwAAAAA=&#10;">
              <o:lock v:ext="edit" aspectratio="f"/>
              <v:shape id="Rectangle 23_637909051971450009_11" o:spid="_x0000_s1026" style="position:absolute;left:0;top:0;height:10675620;width:7552690;v-text-anchor:middle;" fillcolor="#373D54 [3204]" filled="t" stroked="f" coordsize="7552690,10675620" o:gfxdata="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l&#10;uDRUwwAAAOMAAAAPAAAAAAAAAAEAIAAAACIAAABkcnMvZG93bnJldi54bWxQSwECFAAUAAAACACH&#10;TuJAMy8FnjsAAAA5AAAAEAAAAAAAAAABACAAAAASAQAAZHJzL3NoYXBleG1sLnhtbFBLBQYAAAAA&#10;BgAGAFsBAAC8AwAAAAA=&#10;" path="m0,0l7552690,0,7552690,10675620,0,10675620xm219707,219707l219707,10455912,7332982,10455912,7332982,219707xe">
                <v:path o:connectlocs="3776345,0;0,5337810;3776345,10675620;7552690,533781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  <v:rect id="矩形 1" o:spid="_x0000_s1026" o:spt="1" style="position:absolute;left:2788475;top:0;height:349250;width:1924050;v-text-anchor:middle;" fillcolor="#9B2D1F [3205]" filled="t" stroked="f" coordsize="21600,21600" o:gfxdata="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2NKN+8QAAADjAAAADwAAAAAAAAABACAAAAAiAAAAZHJzL2Rvd25yZXYueG1sUEsBAhQAFAAAAAgA&#10;h07iQDMvBZ47AAAAOQAAABAAAAAAAAAAAQAgAAAAEwEAAGRycy9zaGFwZXhtbC54bWxQSwUGAAAA&#10;AAYABgBbAQAAvQMAAAAA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951EB"/>
    <w:multiLevelType w:val="multilevel"/>
    <w:tmpl w:val="509951EB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597D65DA"/>
    <w:multiLevelType w:val="multilevel"/>
    <w:tmpl w:val="597D65DA"/>
    <w:lvl w:ilvl="0" w:tentative="0">
      <w:start w:val="1"/>
      <w:numFmt w:val="bullet"/>
      <w:pStyle w:val="66"/>
      <w:lvlText w:val=""/>
      <w:lvlJc w:val="left"/>
      <w:pPr>
        <w:ind w:left="3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4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4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5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5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6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6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6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7320" w:hanging="440"/>
      </w:pPr>
      <w:rPr>
        <w:rFonts w:hint="default" w:ascii="Wingdings" w:hAnsi="Wingdings"/>
      </w:rPr>
    </w:lvl>
  </w:abstractNum>
  <w:abstractNum w:abstractNumId="2">
    <w:nsid w:val="7CE81C2B"/>
    <w:multiLevelType w:val="multilevel"/>
    <w:tmpl w:val="7CE81C2B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ljYTBiZWQyNmQzM2M2Njg4MzE2MDk1ZjdmMDdiM2QifQ=="/>
  </w:docVars>
  <w:rsids>
    <w:rsidRoot w:val="23BD22EB"/>
    <w:rsid w:val="00026189"/>
    <w:rsid w:val="0004178C"/>
    <w:rsid w:val="00051745"/>
    <w:rsid w:val="00070023"/>
    <w:rsid w:val="0007523E"/>
    <w:rsid w:val="000A04BC"/>
    <w:rsid w:val="000B543F"/>
    <w:rsid w:val="00144E86"/>
    <w:rsid w:val="001F371D"/>
    <w:rsid w:val="00210265"/>
    <w:rsid w:val="00240F08"/>
    <w:rsid w:val="002417CC"/>
    <w:rsid w:val="002A2B8E"/>
    <w:rsid w:val="00321E0D"/>
    <w:rsid w:val="00327A1B"/>
    <w:rsid w:val="003A0544"/>
    <w:rsid w:val="003C7828"/>
    <w:rsid w:val="003D006B"/>
    <w:rsid w:val="00406CA9"/>
    <w:rsid w:val="004148D5"/>
    <w:rsid w:val="00437F1C"/>
    <w:rsid w:val="00463DA1"/>
    <w:rsid w:val="00495B12"/>
    <w:rsid w:val="004A3CC9"/>
    <w:rsid w:val="004E4BA2"/>
    <w:rsid w:val="004F0E99"/>
    <w:rsid w:val="004F211A"/>
    <w:rsid w:val="005053C0"/>
    <w:rsid w:val="005157E0"/>
    <w:rsid w:val="005471F0"/>
    <w:rsid w:val="00556A3A"/>
    <w:rsid w:val="00584C6F"/>
    <w:rsid w:val="005859D4"/>
    <w:rsid w:val="005C6B0C"/>
    <w:rsid w:val="005E418A"/>
    <w:rsid w:val="00637B7F"/>
    <w:rsid w:val="00641A93"/>
    <w:rsid w:val="006774F7"/>
    <w:rsid w:val="006B036D"/>
    <w:rsid w:val="007B25AC"/>
    <w:rsid w:val="0084174B"/>
    <w:rsid w:val="0084429F"/>
    <w:rsid w:val="0087546B"/>
    <w:rsid w:val="00876B27"/>
    <w:rsid w:val="008B4F9B"/>
    <w:rsid w:val="008C4D84"/>
    <w:rsid w:val="008D1018"/>
    <w:rsid w:val="008F19AA"/>
    <w:rsid w:val="009056F1"/>
    <w:rsid w:val="0092505E"/>
    <w:rsid w:val="009743A3"/>
    <w:rsid w:val="0097551C"/>
    <w:rsid w:val="009D71AE"/>
    <w:rsid w:val="00A07216"/>
    <w:rsid w:val="00A2005E"/>
    <w:rsid w:val="00A42210"/>
    <w:rsid w:val="00A4269E"/>
    <w:rsid w:val="00B10F64"/>
    <w:rsid w:val="00B63A0D"/>
    <w:rsid w:val="00B678AB"/>
    <w:rsid w:val="00B85648"/>
    <w:rsid w:val="00C10A0A"/>
    <w:rsid w:val="00C75419"/>
    <w:rsid w:val="00D5097B"/>
    <w:rsid w:val="00D9274D"/>
    <w:rsid w:val="00DA5E6C"/>
    <w:rsid w:val="00DC376C"/>
    <w:rsid w:val="00DD142F"/>
    <w:rsid w:val="00DE5F66"/>
    <w:rsid w:val="00E05467"/>
    <w:rsid w:val="00E1300B"/>
    <w:rsid w:val="00E246E1"/>
    <w:rsid w:val="00E569ED"/>
    <w:rsid w:val="00EC4FDA"/>
    <w:rsid w:val="00F517A9"/>
    <w:rsid w:val="00F806E2"/>
    <w:rsid w:val="00FF3F00"/>
    <w:rsid w:val="0564558A"/>
    <w:rsid w:val="23BD22EB"/>
    <w:rsid w:val="5F384281"/>
    <w:rsid w:val="FFFDE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</w:pPr>
    <w:rPr>
      <w:rFonts w:asciiTheme="minorEastAsia" w:hAnsiTheme="minorEastAsia" w:eastAsiaTheme="minorEastAsia" w:cstheme="minorEastAsia"/>
      <w:kern w:val="2"/>
      <w:sz w:val="21"/>
      <w:szCs w:val="21"/>
      <w:lang w:val="en-US" w:eastAsia="zh-CN" w:bidi="ar-SA"/>
      <w14:ligatures w14:val="standardContextual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0"/>
    <w:unhideWhenUsed/>
    <w:qFormat/>
    <w:uiPriority w:val="99"/>
    <w:rPr>
      <w:rFonts w:asciiTheme="minorHAnsi" w:hAnsiTheme="minorHAnsi" w:cstheme="minorBidi"/>
      <w:sz w:val="24"/>
      <w:szCs w:val="22"/>
    </w:rPr>
  </w:style>
  <w:style w:type="paragraph" w:styleId="3">
    <w:name w:val="Closing"/>
    <w:basedOn w:val="1"/>
    <w:link w:val="71"/>
    <w:unhideWhenUsed/>
    <w:qFormat/>
    <w:uiPriority w:val="99"/>
    <w:pPr>
      <w:ind w:left="100" w:leftChars="2100"/>
    </w:pPr>
    <w:rPr>
      <w:rFonts w:asciiTheme="minorHAnsi" w:hAnsiTheme="minorHAnsi" w:cstheme="minorBidi"/>
      <w:sz w:val="24"/>
      <w:szCs w:val="22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CC9900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customStyle="1" w:styleId="12">
    <w:name w:val="简历_个人信息_姓名_段落"/>
    <w:link w:val="29"/>
    <w:qFormat/>
    <w:uiPriority w:val="0"/>
    <w:pPr>
      <w:adjustRightInd w:val="0"/>
      <w:snapToGrid w:val="0"/>
      <w:textAlignment w:val="center"/>
    </w:pPr>
    <w:rPr>
      <w:rFonts w:asciiTheme="majorEastAsia" w:hAnsiTheme="majorEastAsia" w:eastAsiaTheme="majorEastAsia" w:cstheme="majorEastAsia"/>
      <w:color w:val="373D54" w:themeColor="accent1"/>
      <w:kern w:val="2"/>
      <w:sz w:val="44"/>
      <w:szCs w:val="44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13">
    <w:name w:val="简历_个人信息_标题_段落"/>
    <w:qFormat/>
    <w:uiPriority w:val="0"/>
    <w:pPr>
      <w:adjustRightInd w:val="0"/>
      <w:snapToGrid w:val="0"/>
      <w:spacing w:after="50" w:afterLines="50"/>
    </w:pPr>
    <w:rPr>
      <w:rFonts w:asciiTheme="minorEastAsia" w:hAnsiTheme="minorEastAsia" w:eastAsiaTheme="majorEastAsia" w:cstheme="minorEastAsia"/>
      <w:color w:val="404040" w:themeColor="text1" w:themeTint="BF"/>
      <w:kern w:val="2"/>
      <w:sz w:val="21"/>
      <w:szCs w:val="21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paragraph" w:customStyle="1" w:styleId="14">
    <w:name w:val="简历_个人信息_正文_段落"/>
    <w:link w:val="32"/>
    <w:qFormat/>
    <w:uiPriority w:val="0"/>
    <w:pPr>
      <w:tabs>
        <w:tab w:val="left" w:pos="3570"/>
      </w:tabs>
      <w:adjustRightInd w:val="0"/>
      <w:snapToGrid w:val="0"/>
      <w:contextualSpacing/>
      <w:textAlignment w:val="center"/>
    </w:pPr>
    <w:rPr>
      <w:rFonts w:asciiTheme="minorEastAsia" w:hAnsiTheme="minorEastAsia" w:eastAsiaTheme="minorEastAsia" w:cstheme="minorEastAsia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paragraph" w:customStyle="1" w:styleId="15">
    <w:name w:val="简历_个人信息_照片_段落"/>
    <w:next w:val="14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paragraph" w:customStyle="1" w:styleId="16">
    <w:name w:val="简历_内容主区_大标题_段落"/>
    <w:next w:val="17"/>
    <w:qFormat/>
    <w:uiPriority w:val="0"/>
    <w:pPr>
      <w:adjustRightInd w:val="0"/>
      <w:snapToGrid w:val="0"/>
      <w:spacing w:before="150" w:beforeLines="150" w:after="50" w:afterLines="50"/>
      <w:textAlignment w:val="top"/>
    </w:pPr>
    <w:rPr>
      <w:rFonts w:asciiTheme="minorEastAsia" w:hAnsiTheme="minorEastAsia" w:eastAsiaTheme="majorEastAsia" w:cstheme="minorEastAsia"/>
      <w:color w:val="373D54" w:themeColor="accent1"/>
      <w:kern w:val="2"/>
      <w:sz w:val="28"/>
      <w:szCs w:val="2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17">
    <w:name w:val="简历_内容主区_正文_段落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18">
    <w:name w:val="简历_内容主区_三级标题_段落"/>
    <w:next w:val="17"/>
    <w:link w:val="51"/>
    <w:qFormat/>
    <w:uiPriority w:val="0"/>
    <w:pPr>
      <w:adjustRightInd w:val="0"/>
      <w:snapToGrid w:val="0"/>
    </w:pPr>
    <w:rPr>
      <w:rFonts w:asciiTheme="minorHAnsi" w:hAnsiTheme="minorHAnsi" w:eastAsiaTheme="maj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19">
    <w:name w:val="简历_内容主区_副标题_段落"/>
    <w:next w:val="17"/>
    <w:link w:val="48"/>
    <w:qFormat/>
    <w:uiPriority w:val="0"/>
    <w:pPr>
      <w:tabs>
        <w:tab w:val="center" w:pos="5460"/>
        <w:tab w:val="right" w:pos="10185"/>
      </w:tabs>
      <w:adjustRightInd w:val="0"/>
      <w:snapToGrid w:val="0"/>
      <w:spacing w:before="50" w:beforeLines="50"/>
    </w:pPr>
    <w:rPr>
      <w:rFonts w:asciiTheme="majorEastAsia" w:hAnsiTheme="majorEastAsia" w:eastAsiaTheme="majorEastAsia" w:cstheme="majorEastAsia"/>
      <w:color w:val="373D54" w:themeColor="accent1"/>
      <w:kern w:val="2"/>
      <w:sz w:val="21"/>
      <w:szCs w:val="21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20">
    <w:name w:val="简历_内容主区_正文_文本框"/>
    <w:link w:val="54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1">
    <w:name w:val="简历_内容副区_正文_段落"/>
    <w:link w:val="45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  <w14:ligatures w14:val="standardContextual"/>
    </w:rPr>
  </w:style>
  <w:style w:type="paragraph" w:customStyle="1" w:styleId="22">
    <w:name w:val="简历_内容副区_副标题_段落"/>
    <w:next w:val="21"/>
    <w:link w:val="38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3">
    <w:name w:val="简历_内容副区_大标题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4">
    <w:name w:val="简历_内容副区_大标题_段落"/>
    <w:next w:val="21"/>
    <w:qFormat/>
    <w:uiPriority w:val="0"/>
    <w:pPr>
      <w:adjustRightInd w:val="0"/>
      <w:snapToGrid w:val="0"/>
      <w:spacing w:after="300" w:afterLines="300"/>
      <w:jc w:val="center"/>
    </w:pPr>
    <w:rPr>
      <w:rFonts w:eastAsia="MiSans Demibold" w:asciiTheme="minorHAnsi" w:hAnsiTheme="minorHAnsi" w:cstheme="minorBidi"/>
      <w:kern w:val="2"/>
      <w:sz w:val="44"/>
      <w:szCs w:val="22"/>
      <w:lang w:val="en-US" w:eastAsia="zh-CN" w:bidi="ar-SA"/>
      <w14:ligatures w14:val="standardContextual"/>
    </w:rPr>
  </w:style>
  <w:style w:type="paragraph" w:customStyle="1" w:styleId="25">
    <w:name w:val="简历_个人信息_装饰_文本框"/>
    <w:next w:val="13"/>
    <w:link w:val="35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6">
    <w:name w:val="简历_内容主区_大标题_文本框"/>
    <w:link w:val="72"/>
    <w:qFormat/>
    <w:uiPriority w:val="0"/>
    <w:pPr>
      <w:adjustRightInd w:val="0"/>
      <w:snapToGrid w:val="0"/>
      <w:textAlignment w:val="center"/>
    </w:pPr>
    <w:rPr>
      <w:rFonts w:asciiTheme="minorHAnsi" w:hAnsiTheme="minorHAnsi" w:eastAsiaTheme="majorEastAsia" w:cstheme="minorBidi"/>
      <w:color w:val="373D54" w:themeColor="accent1"/>
      <w:kern w:val="2"/>
      <w:sz w:val="28"/>
      <w:szCs w:val="24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27">
    <w:name w:val="简历_个人信息_标题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8">
    <w:name w:val="简历_个人信息_姓名_文本框"/>
    <w:link w:val="30"/>
    <w:qFormat/>
    <w:uiPriority w:val="0"/>
    <w:rPr>
      <w:rFonts w:asciiTheme="majorEastAsia" w:hAnsiTheme="majorEastAsia" w:eastAsiaTheme="majorEastAsia" w:cstheme="majorEastAsia"/>
      <w:color w:val="FFFFFF" w:themeColor="background1"/>
      <w:kern w:val="2"/>
      <w:sz w:val="36"/>
      <w:szCs w:val="36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29">
    <w:name w:val="简历_个人信息_姓名_段落 字符"/>
    <w:basedOn w:val="8"/>
    <w:link w:val="12"/>
    <w:qFormat/>
    <w:uiPriority w:val="0"/>
    <w:rPr>
      <w:rFonts w:asciiTheme="majorEastAsia" w:hAnsiTheme="majorEastAsia" w:eastAsiaTheme="majorEastAsia" w:cstheme="majorEastAsia"/>
      <w:color w:val="373D54" w:themeColor="accent1"/>
      <w:kern w:val="2"/>
      <w:sz w:val="44"/>
      <w:szCs w:val="44"/>
      <w14:textFill>
        <w14:solidFill>
          <w14:schemeClr w14:val="accent1"/>
        </w14:solidFill>
      </w14:textFill>
      <w14:ligatures w14:val="standardContextual"/>
    </w:rPr>
  </w:style>
  <w:style w:type="character" w:customStyle="1" w:styleId="30">
    <w:name w:val="简历_个人信息_姓名_文本框 字符"/>
    <w:basedOn w:val="29"/>
    <w:link w:val="28"/>
    <w:qFormat/>
    <w:uiPriority w:val="0"/>
    <w:rPr>
      <w:rFonts w:asciiTheme="majorEastAsia" w:hAnsiTheme="majorEastAsia" w:eastAsiaTheme="majorEastAsia" w:cstheme="majorEastAsia"/>
      <w:color w:val="FFFFFF" w:themeColor="background1"/>
      <w:kern w:val="2"/>
      <w:sz w:val="36"/>
      <w:szCs w:val="36"/>
      <w14:textFill>
        <w14:solidFill>
          <w14:schemeClr w14:val="bg1"/>
        </w14:solidFill>
      </w14:textFill>
      <w14:ligatures w14:val="standardContextual"/>
    </w:rPr>
  </w:style>
  <w:style w:type="paragraph" w:customStyle="1" w:styleId="31">
    <w:name w:val="简历_个人信息_正文_文本框"/>
    <w:link w:val="33"/>
    <w:qFormat/>
    <w:uiPriority w:val="0"/>
    <w:rPr>
      <w:rFonts w:asciiTheme="minorEastAsia" w:hAnsiTheme="minorEastAsia" w:eastAsiaTheme="minorEastAsia" w:cstheme="minorEastAsia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32">
    <w:name w:val="简历_个人信息_正文_段落 字符"/>
    <w:basedOn w:val="8"/>
    <w:link w:val="14"/>
    <w:qFormat/>
    <w:uiPriority w:val="0"/>
    <w:rPr>
      <w:rFonts w:asciiTheme="minorEastAsia" w:hAnsiTheme="minorEastAsia" w:cstheme="minorEastAsia"/>
      <w:color w:val="000000" w:themeColor="text1"/>
      <w:kern w:val="2"/>
      <w:sz w:val="21"/>
      <w:szCs w:val="21"/>
      <w14:textFill>
        <w14:solidFill>
          <w14:schemeClr w14:val="tx1"/>
        </w14:solidFill>
      </w14:textFill>
      <w14:ligatures w14:val="standardContextual"/>
    </w:rPr>
  </w:style>
  <w:style w:type="character" w:customStyle="1" w:styleId="33">
    <w:name w:val="简历_个人信息_正文_文本框 字符"/>
    <w:basedOn w:val="32"/>
    <w:link w:val="31"/>
    <w:uiPriority w:val="0"/>
    <w:rPr>
      <w:rFonts w:asciiTheme="minorEastAsia" w:hAnsiTheme="minorEastAsia" w:cstheme="minorEastAsia"/>
      <w:color w:val="000000" w:themeColor="text1"/>
      <w:kern w:val="2"/>
      <w:sz w:val="21"/>
      <w:szCs w:val="21"/>
      <w14:textFill>
        <w14:solidFill>
          <w14:schemeClr w14:val="tx1"/>
        </w14:solidFill>
      </w14:textFill>
      <w14:ligatures w14:val="standardContextual"/>
    </w:rPr>
  </w:style>
  <w:style w:type="paragraph" w:customStyle="1" w:styleId="34">
    <w:name w:val="简历_个人信息_装饰_段落"/>
    <w:link w:val="36"/>
    <w:qFormat/>
    <w:uiPriority w:val="0"/>
    <w:pPr>
      <w:textAlignment w:val="center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35">
    <w:name w:val="简历_个人信息_装饰_文本框 字符"/>
    <w:basedOn w:val="8"/>
    <w:link w:val="25"/>
    <w:uiPriority w:val="0"/>
    <w:rPr>
      <w:kern w:val="2"/>
      <w:sz w:val="21"/>
      <w:szCs w:val="22"/>
      <w14:ligatures w14:val="standardContextual"/>
    </w:rPr>
  </w:style>
  <w:style w:type="character" w:customStyle="1" w:styleId="36">
    <w:name w:val="简历_个人信息_装饰_段落 字符"/>
    <w:basedOn w:val="35"/>
    <w:link w:val="34"/>
    <w:qFormat/>
    <w:uiPriority w:val="0"/>
    <w:rPr>
      <w:kern w:val="2"/>
      <w:sz w:val="21"/>
      <w:szCs w:val="22"/>
      <w14:ligatures w14:val="standardContextual"/>
    </w:rPr>
  </w:style>
  <w:style w:type="paragraph" w:customStyle="1" w:styleId="37">
    <w:name w:val="简历_内容副区_副标题_文本框"/>
    <w:link w:val="39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38">
    <w:name w:val="简历_内容副区_副标题_段落 字符"/>
    <w:basedOn w:val="8"/>
    <w:link w:val="22"/>
    <w:qFormat/>
    <w:uiPriority w:val="0"/>
    <w:rPr>
      <w:kern w:val="2"/>
      <w:sz w:val="21"/>
      <w:szCs w:val="22"/>
      <w14:ligatures w14:val="standardContextual"/>
    </w:rPr>
  </w:style>
  <w:style w:type="character" w:customStyle="1" w:styleId="39">
    <w:name w:val="简历_内容副区_副标题_文本框 字符"/>
    <w:basedOn w:val="38"/>
    <w:link w:val="37"/>
    <w:uiPriority w:val="0"/>
    <w:rPr>
      <w:kern w:val="2"/>
      <w:sz w:val="21"/>
      <w:szCs w:val="22"/>
      <w14:ligatures w14:val="standardContextual"/>
    </w:rPr>
  </w:style>
  <w:style w:type="paragraph" w:customStyle="1" w:styleId="40">
    <w:name w:val="简历_内容副区_三级标题_段落"/>
    <w:link w:val="41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41">
    <w:name w:val="简历_内容副区_三级标题_段落 字符"/>
    <w:basedOn w:val="39"/>
    <w:link w:val="40"/>
    <w:uiPriority w:val="0"/>
    <w:rPr>
      <w:kern w:val="2"/>
      <w:sz w:val="21"/>
      <w:szCs w:val="22"/>
      <w14:ligatures w14:val="standardContextual"/>
    </w:rPr>
  </w:style>
  <w:style w:type="paragraph" w:customStyle="1" w:styleId="42">
    <w:name w:val="简历_内容副区_三级标题_文本框"/>
    <w:link w:val="43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43">
    <w:name w:val="简历_内容副区_三级标题_文本框 字符"/>
    <w:basedOn w:val="41"/>
    <w:link w:val="42"/>
    <w:qFormat/>
    <w:uiPriority w:val="0"/>
    <w:rPr>
      <w:kern w:val="2"/>
      <w:sz w:val="21"/>
      <w:szCs w:val="22"/>
      <w14:ligatures w14:val="standardContextual"/>
    </w:rPr>
  </w:style>
  <w:style w:type="paragraph" w:customStyle="1" w:styleId="44">
    <w:name w:val="简历_内容副区_正文_文本框"/>
    <w:link w:val="46"/>
    <w:qFormat/>
    <w:uiPriority w:val="0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  <w14:ligatures w14:val="standardContextual"/>
    </w:rPr>
  </w:style>
  <w:style w:type="character" w:customStyle="1" w:styleId="45">
    <w:name w:val="简历_内容副区_正文_段落 字符"/>
    <w:basedOn w:val="8"/>
    <w:link w:val="21"/>
    <w:qFormat/>
    <w:uiPriority w:val="0"/>
    <w:rPr>
      <w:kern w:val="2"/>
      <w:sz w:val="24"/>
      <w:szCs w:val="22"/>
      <w14:ligatures w14:val="standardContextual"/>
    </w:rPr>
  </w:style>
  <w:style w:type="character" w:customStyle="1" w:styleId="46">
    <w:name w:val="简历_内容副区_正文_文本框 字符"/>
    <w:basedOn w:val="45"/>
    <w:link w:val="44"/>
    <w:qFormat/>
    <w:uiPriority w:val="0"/>
    <w:rPr>
      <w:kern w:val="2"/>
      <w:sz w:val="24"/>
      <w:szCs w:val="22"/>
      <w14:ligatures w14:val="standardContextual"/>
    </w:rPr>
  </w:style>
  <w:style w:type="paragraph" w:customStyle="1" w:styleId="47">
    <w:name w:val="简历_内容主区_副标题_文本框"/>
    <w:link w:val="49"/>
    <w:qFormat/>
    <w:uiPriority w:val="0"/>
    <w:rPr>
      <w:rFonts w:asciiTheme="majorEastAsia" w:hAnsiTheme="majorEastAsia" w:eastAsiaTheme="majorEastAsia" w:cstheme="majorEastAsia"/>
      <w:color w:val="373D54" w:themeColor="accent1"/>
      <w:kern w:val="2"/>
      <w:sz w:val="21"/>
      <w:szCs w:val="21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character" w:customStyle="1" w:styleId="48">
    <w:name w:val="简历_内容主区_副标题_段落 字符"/>
    <w:basedOn w:val="8"/>
    <w:link w:val="19"/>
    <w:qFormat/>
    <w:uiPriority w:val="0"/>
    <w:rPr>
      <w:rFonts w:asciiTheme="majorEastAsia" w:hAnsiTheme="majorEastAsia" w:eastAsiaTheme="majorEastAsia" w:cstheme="majorEastAsia"/>
      <w:color w:val="373D54" w:themeColor="accent1"/>
      <w:kern w:val="2"/>
      <w:sz w:val="21"/>
      <w:szCs w:val="21"/>
      <w14:textFill>
        <w14:solidFill>
          <w14:schemeClr w14:val="accent1"/>
        </w14:solidFill>
      </w14:textFill>
      <w14:ligatures w14:val="standardContextual"/>
    </w:rPr>
  </w:style>
  <w:style w:type="character" w:customStyle="1" w:styleId="49">
    <w:name w:val="简历_内容主区_副标题_文本框 字符"/>
    <w:basedOn w:val="48"/>
    <w:link w:val="47"/>
    <w:qFormat/>
    <w:uiPriority w:val="0"/>
    <w:rPr>
      <w:rFonts w:asciiTheme="majorEastAsia" w:hAnsiTheme="majorEastAsia" w:eastAsiaTheme="majorEastAsia" w:cstheme="majorEastAsia"/>
      <w:color w:val="373D54" w:themeColor="accent1"/>
      <w:kern w:val="2"/>
      <w:sz w:val="21"/>
      <w:szCs w:val="21"/>
      <w14:textFill>
        <w14:solidFill>
          <w14:schemeClr w14:val="accent1"/>
        </w14:solidFill>
      </w14:textFill>
      <w14:ligatures w14:val="standardContextual"/>
    </w:rPr>
  </w:style>
  <w:style w:type="paragraph" w:customStyle="1" w:styleId="50">
    <w:name w:val="简历_内容主区_三级标题_文本框"/>
    <w:link w:val="52"/>
    <w:qFormat/>
    <w:uiPriority w:val="0"/>
    <w:rPr>
      <w:rFonts w:asciiTheme="minorHAnsi" w:hAnsiTheme="minorHAnsi" w:eastAsiaTheme="maj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51">
    <w:name w:val="简历_内容主区_三级标题_段落 字符"/>
    <w:basedOn w:val="8"/>
    <w:link w:val="18"/>
    <w:qFormat/>
    <w:uiPriority w:val="0"/>
    <w:rPr>
      <w:rFonts w:eastAsiaTheme="majorEastAsia"/>
      <w:kern w:val="2"/>
      <w:sz w:val="21"/>
      <w:szCs w:val="22"/>
      <w14:ligatures w14:val="standardContextual"/>
    </w:rPr>
  </w:style>
  <w:style w:type="character" w:customStyle="1" w:styleId="52">
    <w:name w:val="简历_内容主区_三级标题_文本框 字符"/>
    <w:basedOn w:val="51"/>
    <w:link w:val="50"/>
    <w:qFormat/>
    <w:uiPriority w:val="0"/>
    <w:rPr>
      <w:rFonts w:eastAsiaTheme="majorEastAsia"/>
      <w:kern w:val="2"/>
      <w:sz w:val="21"/>
      <w:szCs w:val="22"/>
      <w14:ligatures w14:val="standardContextual"/>
    </w:rPr>
  </w:style>
  <w:style w:type="paragraph" w:customStyle="1" w:styleId="53">
    <w:name w:val="简历_封面_大标题_段落"/>
    <w:link w:val="55"/>
    <w:qFormat/>
    <w:uiPriority w:val="0"/>
    <w:pPr>
      <w:adjustRightInd w:val="0"/>
      <w:snapToGrid w:val="0"/>
      <w:spacing w:before="4680" w:beforeLines="1500"/>
      <w:ind w:left="210"/>
      <w:jc w:val="center"/>
    </w:pPr>
    <w:rPr>
      <w:rFonts w:eastAsia="MiSans Demibold" w:asciiTheme="minorHAnsi" w:hAnsiTheme="minorHAnsi" w:cstheme="minorBidi"/>
      <w:color w:val="FFFFFF" w:themeColor="background1"/>
      <w:kern w:val="2"/>
      <w:sz w:val="144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54">
    <w:name w:val="简历_内容主区_正文_文本框 字符"/>
    <w:basedOn w:val="8"/>
    <w:link w:val="20"/>
    <w:qFormat/>
    <w:uiPriority w:val="0"/>
    <w:rPr>
      <w:kern w:val="2"/>
      <w:sz w:val="21"/>
      <w:szCs w:val="22"/>
      <w14:ligatures w14:val="standardContextual"/>
    </w:rPr>
  </w:style>
  <w:style w:type="character" w:customStyle="1" w:styleId="55">
    <w:name w:val="简历_封面_大标题_段落 字符"/>
    <w:basedOn w:val="54"/>
    <w:link w:val="53"/>
    <w:qFormat/>
    <w:uiPriority w:val="0"/>
    <w:rPr>
      <w:rFonts w:eastAsia="MiSans Demibold"/>
      <w:color w:val="FFFFFF" w:themeColor="background1"/>
      <w:kern w:val="2"/>
      <w:sz w:val="144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56">
    <w:name w:val="简历_封面_大标题_文本框"/>
    <w:link w:val="57"/>
    <w:qFormat/>
    <w:uiPriority w:val="0"/>
    <w:pPr>
      <w:adjustRightInd w:val="0"/>
      <w:snapToGrid w:val="0"/>
    </w:pPr>
    <w:rPr>
      <w:rFonts w:eastAsia="MiSans Demibold" w:asciiTheme="minorHAnsi" w:hAnsiTheme="minorHAnsi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57">
    <w:name w:val="简历_封面_大标题_文本框 字符"/>
    <w:basedOn w:val="55"/>
    <w:link w:val="56"/>
    <w:qFormat/>
    <w:uiPriority w:val="0"/>
    <w:rPr>
      <w:rFonts w:eastAsia="MiSans Demibold"/>
      <w:color w:val="FFFFFF" w:themeColor="background1"/>
      <w:kern w:val="2"/>
      <w:sz w:val="21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58">
    <w:name w:val="简历_封面_副标题_段落"/>
    <w:link w:val="59"/>
    <w:qFormat/>
    <w:uiPriority w:val="0"/>
    <w:pPr>
      <w:adjustRightInd w:val="0"/>
      <w:snapToGrid w:val="0"/>
      <w:spacing w:after="800" w:afterLines="800"/>
      <w:jc w:val="center"/>
    </w:pPr>
    <w:rPr>
      <w:rFonts w:asciiTheme="minorHAnsi" w:hAnsiTheme="minorHAnsi" w:eastAsiaTheme="majorEastAsia" w:cstheme="minorBidi"/>
      <w:color w:val="FFFFFF" w:themeColor="background1"/>
      <w:kern w:val="2"/>
      <w:sz w:val="44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59">
    <w:name w:val="简历_封面_副标题_段落 字符"/>
    <w:basedOn w:val="57"/>
    <w:link w:val="58"/>
    <w:qFormat/>
    <w:uiPriority w:val="0"/>
    <w:rPr>
      <w:rFonts w:eastAsiaTheme="majorEastAsia"/>
      <w:color w:val="FFFFFF" w:themeColor="background1"/>
      <w:kern w:val="2"/>
      <w:sz w:val="44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0">
    <w:name w:val="简历_封面_副标题_文本框"/>
    <w:link w:val="61"/>
    <w:qFormat/>
    <w:uiPriority w:val="0"/>
    <w:pPr>
      <w:adjustRightInd w:val="0"/>
      <w:snapToGrid w:val="0"/>
    </w:pPr>
    <w:rPr>
      <w:rFonts w:asciiTheme="minorHAnsi" w:hAnsiTheme="minorHAnsi" w:eastAsiaTheme="majorEastAsia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61">
    <w:name w:val="简历_封面_副标题_文本框 字符"/>
    <w:basedOn w:val="59"/>
    <w:link w:val="60"/>
    <w:qFormat/>
    <w:uiPriority w:val="0"/>
    <w:rPr>
      <w:rFonts w:eastAsiaTheme="majorEastAsia"/>
      <w:color w:val="FFFFFF" w:themeColor="background1"/>
      <w:kern w:val="2"/>
      <w:sz w:val="21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2">
    <w:name w:val="简历_封面_三级标题_段落"/>
    <w:link w:val="63"/>
    <w:qFormat/>
    <w:uiPriority w:val="0"/>
    <w:pPr>
      <w:adjustRightInd w:val="0"/>
      <w:snapToGrid w:val="0"/>
    </w:pPr>
    <w:rPr>
      <w:rFonts w:asciiTheme="minorHAnsi" w:hAnsiTheme="minorHAnsi" w:eastAsiaTheme="majorEastAsia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63">
    <w:name w:val="简历_封面_三级标题_段落 字符"/>
    <w:basedOn w:val="61"/>
    <w:link w:val="62"/>
    <w:qFormat/>
    <w:uiPriority w:val="0"/>
    <w:rPr>
      <w:rFonts w:eastAsiaTheme="majorEastAsia"/>
      <w:color w:val="FFFFFF" w:themeColor="background1"/>
      <w:kern w:val="2"/>
      <w:sz w:val="21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4">
    <w:name w:val="简历_封面_三级标题_文本框"/>
    <w:link w:val="65"/>
    <w:qFormat/>
    <w:uiPriority w:val="0"/>
    <w:pPr>
      <w:adjustRightInd w:val="0"/>
      <w:snapToGrid w:val="0"/>
    </w:pPr>
    <w:rPr>
      <w:rFonts w:asciiTheme="minorHAnsi" w:hAnsiTheme="minorHAnsi" w:eastAsiaTheme="majorEastAsia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65">
    <w:name w:val="简历_封面_三级标题_文本框 字符"/>
    <w:basedOn w:val="63"/>
    <w:link w:val="64"/>
    <w:qFormat/>
    <w:uiPriority w:val="0"/>
    <w:rPr>
      <w:rFonts w:eastAsiaTheme="majorEastAsia"/>
      <w:color w:val="FFFFFF" w:themeColor="background1"/>
      <w:kern w:val="2"/>
      <w:sz w:val="21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6">
    <w:name w:val="简历_封面_正文_段落"/>
    <w:link w:val="67"/>
    <w:qFormat/>
    <w:uiPriority w:val="0"/>
    <w:pPr>
      <w:numPr>
        <w:ilvl w:val="0"/>
        <w:numId w:val="1"/>
      </w:numPr>
      <w:adjustRightInd w:val="0"/>
      <w:snapToGrid w:val="0"/>
      <w:spacing w:line="360" w:lineRule="auto"/>
    </w:pPr>
    <w:rPr>
      <w:rFonts w:asciiTheme="minorHAnsi" w:hAnsiTheme="minorHAnsi" w:eastAsiaTheme="majorEastAsia" w:cstheme="minorBidi"/>
      <w:color w:val="FFFFFF" w:themeColor="background1"/>
      <w:kern w:val="2"/>
      <w:sz w:val="28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67">
    <w:name w:val="简历_封面_正文_段落 字符"/>
    <w:basedOn w:val="65"/>
    <w:link w:val="66"/>
    <w:qFormat/>
    <w:uiPriority w:val="0"/>
    <w:rPr>
      <w:rFonts w:eastAsiaTheme="majorEastAsia"/>
      <w:color w:val="FFFFFF" w:themeColor="background1"/>
      <w:kern w:val="2"/>
      <w:sz w:val="28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8">
    <w:name w:val="简历_封面_正文_文本框"/>
    <w:link w:val="69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69">
    <w:name w:val="简历_封面_正文_文本框 字符"/>
    <w:basedOn w:val="8"/>
    <w:link w:val="68"/>
    <w:qFormat/>
    <w:uiPriority w:val="0"/>
    <w:rPr>
      <w:kern w:val="2"/>
      <w:sz w:val="21"/>
      <w:szCs w:val="22"/>
      <w14:ligatures w14:val="standardContextual"/>
    </w:rPr>
  </w:style>
  <w:style w:type="character" w:customStyle="1" w:styleId="70">
    <w:name w:val="称呼 字符"/>
    <w:basedOn w:val="8"/>
    <w:link w:val="2"/>
    <w:qFormat/>
    <w:uiPriority w:val="99"/>
    <w:rPr>
      <w:kern w:val="2"/>
      <w:sz w:val="24"/>
      <w:szCs w:val="22"/>
      <w14:ligatures w14:val="standardContextual"/>
    </w:rPr>
  </w:style>
  <w:style w:type="character" w:customStyle="1" w:styleId="71">
    <w:name w:val="结束语 字符"/>
    <w:basedOn w:val="8"/>
    <w:link w:val="3"/>
    <w:qFormat/>
    <w:uiPriority w:val="99"/>
    <w:rPr>
      <w:kern w:val="2"/>
      <w:sz w:val="24"/>
      <w:szCs w:val="22"/>
      <w14:ligatures w14:val="standardContextual"/>
    </w:rPr>
  </w:style>
  <w:style w:type="character" w:customStyle="1" w:styleId="72">
    <w:name w:val="简历_内容主区_大标题_文本框 字符"/>
    <w:basedOn w:val="8"/>
    <w:link w:val="26"/>
    <w:qFormat/>
    <w:uiPriority w:val="0"/>
    <w:rPr>
      <w:rFonts w:eastAsiaTheme="majorEastAsia"/>
      <w:color w:val="373D54" w:themeColor="accent1"/>
      <w:kern w:val="2"/>
      <w:sz w:val="28"/>
      <w:szCs w:val="24"/>
      <w14:textFill>
        <w14:solidFill>
          <w14:schemeClr w14:val="accent1"/>
        </w14:solidFill>
      </w14:textFill>
      <w14:ligatures w14:val="standardContextual"/>
    </w:rPr>
  </w:style>
  <w:style w:type="paragraph" w:customStyle="1" w:styleId="73">
    <w:name w:val="简历_附录_标题_段落"/>
    <w:link w:val="74"/>
    <w:qFormat/>
    <w:uiPriority w:val="0"/>
    <w:pPr>
      <w:adjustRightInd w:val="0"/>
      <w:snapToGrid w:val="0"/>
      <w:spacing w:after="200" w:afterLines="200"/>
      <w:jc w:val="center"/>
    </w:pPr>
    <w:rPr>
      <w:rFonts w:asciiTheme="majorEastAsia" w:hAnsiTheme="majorEastAsia" w:eastAsiaTheme="majorEastAsia" w:cstheme="majorEastAsia"/>
      <w:color w:val="373D54" w:themeColor="accent1"/>
      <w:kern w:val="2"/>
      <w:sz w:val="44"/>
      <w:szCs w:val="44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character" w:customStyle="1" w:styleId="74">
    <w:name w:val="简历_附录_标题_段落 字符"/>
    <w:basedOn w:val="8"/>
    <w:link w:val="73"/>
    <w:qFormat/>
    <w:uiPriority w:val="0"/>
    <w:rPr>
      <w:rFonts w:asciiTheme="majorEastAsia" w:hAnsiTheme="majorEastAsia" w:eastAsiaTheme="majorEastAsia" w:cstheme="majorEastAsia"/>
      <w:color w:val="373D54" w:themeColor="accent1"/>
      <w:kern w:val="2"/>
      <w:sz w:val="44"/>
      <w:szCs w:val="44"/>
      <w14:textFill>
        <w14:solidFill>
          <w14:schemeClr w14:val="accent1"/>
        </w14:solidFill>
      </w14:textFill>
      <w14:ligatures w14:val="standardContextual"/>
    </w:rPr>
  </w:style>
  <w:style w:type="paragraph" w:customStyle="1" w:styleId="75">
    <w:name w:val="简历_附录_正文_段落"/>
    <w:link w:val="76"/>
    <w:qFormat/>
    <w:uiPriority w:val="0"/>
    <w:pPr>
      <w:spacing w:line="360" w:lineRule="auto"/>
    </w:pPr>
    <w:rPr>
      <w:rFonts w:asciiTheme="minorEastAsia" w:hAnsiTheme="minorEastAsia" w:eastAsiaTheme="minorEastAsia" w:cstheme="minorEastAsia"/>
      <w:kern w:val="2"/>
      <w:sz w:val="24"/>
      <w:szCs w:val="21"/>
      <w:lang w:val="en-US" w:eastAsia="zh-CN" w:bidi="ar-SA"/>
      <w14:ligatures w14:val="standardContextual"/>
    </w:rPr>
  </w:style>
  <w:style w:type="character" w:customStyle="1" w:styleId="76">
    <w:name w:val="简历_附录_正文_段落 字符"/>
    <w:basedOn w:val="8"/>
    <w:link w:val="75"/>
    <w:uiPriority w:val="0"/>
    <w:rPr>
      <w:rFonts w:asciiTheme="minorEastAsia" w:hAnsiTheme="minorEastAsia" w:cstheme="minorEastAsia"/>
      <w:kern w:val="2"/>
      <w:sz w:val="24"/>
      <w:szCs w:val="21"/>
      <w14:ligatures w14:val="standardContextual"/>
    </w:rPr>
  </w:style>
  <w:style w:type="paragraph" w:customStyle="1" w:styleId="77">
    <w:name w:val="简历_附录_副标题_段落"/>
    <w:link w:val="78"/>
    <w:qFormat/>
    <w:uiPriority w:val="0"/>
    <w:rPr>
      <w:rFonts w:asciiTheme="minorEastAsia" w:hAnsiTheme="minorEastAsia" w:eastAsiaTheme="majorEastAsia" w:cstheme="minorEastAsia"/>
      <w:kern w:val="2"/>
      <w:sz w:val="24"/>
      <w:szCs w:val="21"/>
      <w:lang w:val="en-US" w:eastAsia="zh-CN" w:bidi="ar-SA"/>
      <w14:ligatures w14:val="standardContextual"/>
    </w:rPr>
  </w:style>
  <w:style w:type="character" w:customStyle="1" w:styleId="78">
    <w:name w:val="简历_附录_副标题_段落 字符"/>
    <w:basedOn w:val="76"/>
    <w:link w:val="77"/>
    <w:qFormat/>
    <w:uiPriority w:val="0"/>
    <w:rPr>
      <w:rFonts w:asciiTheme="minorEastAsia" w:hAnsiTheme="minorEastAsia" w:eastAsiaTheme="majorEastAsia" w:cstheme="minorEastAsia"/>
      <w:kern w:val="2"/>
      <w:sz w:val="24"/>
      <w:szCs w:val="21"/>
      <w14:ligatures w14:val="standardContextual"/>
    </w:rPr>
  </w:style>
  <w:style w:type="character" w:customStyle="1" w:styleId="79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3853;&#38634;\AppData\Roaming\kingsoft\office6\templates\download\6d6a70ad0389eb9d73317574a77f20c2\&#31616;&#32422;&#27714;&#32844;&#31616;&#21382;&#27169;&#26495;.docx" TargetMode="External"/></Relationships>
</file>

<file path=word/theme/theme1.xml><?xml version="1.0" encoding="utf-8"?>
<a:theme xmlns:a="http://schemas.openxmlformats.org/drawingml/2006/main" name="Office 主题​​">
  <a:themeElements>
    <a:clrScheme name="自定义 18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373D54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流式稿">
      <a:majorFont>
        <a:latin typeface="MiSans Demibold"/>
        <a:ea typeface="MiSans Demibold"/>
        <a:cs typeface=""/>
      </a:majorFont>
      <a:minorFont>
        <a:latin typeface="MiSans Normal"/>
        <a:ea typeface="MiSans Norm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F5357A-8A25-4528-908C-62C9FDACB5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简约求职简历模板.docx</Template>
  <Pages>1</Pages>
  <Words>754</Words>
  <Characters>852</Characters>
  <Lines>6</Lines>
  <Paragraphs>1</Paragraphs>
  <TotalTime>51</TotalTime>
  <ScaleCrop>false</ScaleCrop>
  <LinksUpToDate>false</LinksUpToDate>
  <CharactersWithSpaces>1002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2025-07-30T09:52:00Z</dcterms:created>
  <dc:creator>涅槃笙箫默</dc:creator>
  <cp:lastModifiedBy>涅槃笙箫默</cp:lastModifiedBy>
  <dcterms:modified xsi:type="dcterms:W3CDTF">2025-07-30T11:38:37Z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eyJoZGlkIjoiN2VhZGUwOTRiM2U2Njk4ZmRiZWNiZmVkZTllMTRiNzciLCJ1c2VySWQiOiI5MDEwMDE4NjgifQ==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003899558DF84E19A687292DF90E5D44_13</vt:lpwstr>
  </property>
</Properties>
</file>